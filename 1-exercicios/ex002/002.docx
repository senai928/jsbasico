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66AD" w:rsidRDefault="00C65368" w:rsidP="003D455C">
      <w:r>
        <w:rPr>
          <w:noProof/>
        </w:rPr>
        <w:drawing>
          <wp:inline distT="0" distB="0" distL="0" distR="0" wp14:anchorId="5B044315" wp14:editId="535031A4">
            <wp:extent cx="5274310" cy="1900555"/>
            <wp:effectExtent l="0" t="0" r="254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368" w:rsidRDefault="00C65368" w:rsidP="003D455C">
      <w:r>
        <w:rPr>
          <w:noProof/>
        </w:rPr>
        <w:drawing>
          <wp:inline distT="0" distB="0" distL="0" distR="0" wp14:anchorId="14107244" wp14:editId="05BF57BD">
            <wp:extent cx="4032250" cy="1243754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2878" cy="125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368" w:rsidRDefault="00C65368" w:rsidP="003D455C"/>
    <w:p w:rsidR="00C65368" w:rsidRPr="00C65368" w:rsidRDefault="00C65368" w:rsidP="00C65368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&lt;!DOCTYPE</w:t>
      </w:r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C65368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html</w:t>
      </w:r>
      <w:proofErr w:type="spellEnd"/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C65368" w:rsidRPr="00C65368" w:rsidRDefault="00C65368" w:rsidP="00C65368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html</w:t>
      </w:r>
      <w:proofErr w:type="spellEnd"/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C65368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lang</w:t>
      </w:r>
      <w:proofErr w:type="spellEnd"/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C65368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C65368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pt-br</w:t>
      </w:r>
      <w:proofErr w:type="spellEnd"/>
      <w:r w:rsidRPr="00C65368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C65368" w:rsidRPr="00C65368" w:rsidRDefault="00C65368" w:rsidP="00C65368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head</w:t>
      </w:r>
      <w:proofErr w:type="spellEnd"/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C65368" w:rsidRPr="00C65368" w:rsidRDefault="00C65368" w:rsidP="00C65368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&lt;meta</w:t>
      </w:r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C65368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charset</w:t>
      </w:r>
      <w:proofErr w:type="spellEnd"/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C65368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"UTF-8"</w:t>
      </w:r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C65368" w:rsidRPr="00C65368" w:rsidRDefault="00C65368" w:rsidP="00C65368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&lt;meta</w:t>
      </w:r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C65368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name</w:t>
      </w:r>
      <w:proofErr w:type="spellEnd"/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C65368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C65368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viewport</w:t>
      </w:r>
      <w:proofErr w:type="spellEnd"/>
      <w:r w:rsidRPr="00C65368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C65368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content</w:t>
      </w:r>
      <w:proofErr w:type="spellEnd"/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C65368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spellStart"/>
      <w:r w:rsidRPr="00C65368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width</w:t>
      </w:r>
      <w:proofErr w:type="spellEnd"/>
      <w:r w:rsidRPr="00C65368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=</w:t>
      </w:r>
      <w:proofErr w:type="spellStart"/>
      <w:r w:rsidRPr="00C65368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device-width</w:t>
      </w:r>
      <w:proofErr w:type="spellEnd"/>
      <w:r w:rsidRPr="00C65368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 xml:space="preserve">, </w:t>
      </w:r>
      <w:proofErr w:type="spellStart"/>
      <w:r w:rsidRPr="00C65368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initial-scale</w:t>
      </w:r>
      <w:proofErr w:type="spellEnd"/>
      <w:r w:rsidRPr="00C65368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=1.0"</w:t>
      </w:r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C65368" w:rsidRPr="00C65368" w:rsidRDefault="00C65368" w:rsidP="00C65368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title</w:t>
      </w:r>
      <w:proofErr w:type="spellEnd"/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Interação JS</w:t>
      </w:r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title</w:t>
      </w:r>
      <w:proofErr w:type="spellEnd"/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C65368" w:rsidRPr="00C65368" w:rsidRDefault="00C65368" w:rsidP="00C65368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style</w:t>
      </w:r>
      <w:proofErr w:type="spellEnd"/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C65368" w:rsidRPr="00C65368" w:rsidRDefault="00C65368" w:rsidP="00C65368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proofErr w:type="spellStart"/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proofErr w:type="spellStart"/>
      <w:r w:rsidRPr="00C65368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</w:t>
      </w:r>
      <w:proofErr w:type="spellEnd"/>
      <w:proofErr w:type="gramEnd"/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C65368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12pt</w:t>
      </w:r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r w:rsidRPr="00C65368">
        <w:rPr>
          <w:rFonts w:ascii="Consolas" w:eastAsia="Times New Roman" w:hAnsi="Consolas" w:cs="Times New Roman"/>
          <w:color w:val="0451A5"/>
          <w:sz w:val="24"/>
          <w:szCs w:val="24"/>
          <w:lang w:val="pt-BR" w:eastAsia="pt-BR"/>
        </w:rPr>
        <w:t>Arial</w:t>
      </w:r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 }</w:t>
      </w:r>
    </w:p>
    <w:p w:rsidR="00C65368" w:rsidRPr="00C65368" w:rsidRDefault="00C65368" w:rsidP="00C65368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proofErr w:type="spellStart"/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{ </w:t>
      </w:r>
      <w:proofErr w:type="spellStart"/>
      <w:r w:rsidRPr="00C65368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font</w:t>
      </w:r>
      <w:proofErr w:type="gramEnd"/>
      <w:r w:rsidRPr="00C65368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-size</w:t>
      </w:r>
      <w:proofErr w:type="spellEnd"/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C65368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12pt</w:t>
      </w:r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; </w:t>
      </w:r>
      <w:proofErr w:type="spellStart"/>
      <w:r w:rsidRPr="00C65368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padding</w:t>
      </w:r>
      <w:proofErr w:type="spellEnd"/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: </w:t>
      </w:r>
      <w:r w:rsidRPr="00C65368">
        <w:rPr>
          <w:rFonts w:ascii="Consolas" w:eastAsia="Times New Roman" w:hAnsi="Consolas" w:cs="Times New Roman"/>
          <w:color w:val="098658"/>
          <w:sz w:val="24"/>
          <w:szCs w:val="24"/>
          <w:lang w:val="pt-BR" w:eastAsia="pt-BR"/>
        </w:rPr>
        <w:t>30px</w:t>
      </w:r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; }</w:t>
      </w:r>
    </w:p>
    <w:p w:rsidR="00C65368" w:rsidRPr="00C65368" w:rsidRDefault="00C65368" w:rsidP="00C65368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style</w:t>
      </w:r>
      <w:proofErr w:type="spellEnd"/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C65368" w:rsidRPr="00C65368" w:rsidRDefault="00C65368" w:rsidP="00C65368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head</w:t>
      </w:r>
      <w:proofErr w:type="spellEnd"/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C65368" w:rsidRPr="00C65368" w:rsidRDefault="00C65368" w:rsidP="00C65368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C65368" w:rsidRPr="00C65368" w:rsidRDefault="00C65368" w:rsidP="00C65368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&lt;h1&gt;</w:t>
      </w:r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Interagindo com um botão</w:t>
      </w:r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&lt;/h1&gt;</w:t>
      </w:r>
    </w:p>
    <w:p w:rsidR="00C65368" w:rsidRPr="00C65368" w:rsidRDefault="00C65368" w:rsidP="00C65368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</w:t>
      </w:r>
      <w:proofErr w:type="spellStart"/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spellStart"/>
      <w:r w:rsidRPr="00C65368">
        <w:rPr>
          <w:rFonts w:ascii="Consolas" w:eastAsia="Times New Roman" w:hAnsi="Consolas" w:cs="Times New Roman"/>
          <w:color w:val="FF0000"/>
          <w:sz w:val="24"/>
          <w:szCs w:val="24"/>
          <w:lang w:val="pt-BR" w:eastAsia="pt-BR"/>
        </w:rPr>
        <w:t>onclick</w:t>
      </w:r>
      <w:proofErr w:type="spellEnd"/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=</w:t>
      </w:r>
      <w:r w:rsidRPr="00C65368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"</w:t>
      </w:r>
      <w:proofErr w:type="gramStart"/>
      <w:r w:rsidRPr="00C65368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clicou(</w:t>
      </w:r>
      <w:proofErr w:type="gramEnd"/>
      <w:r w:rsidRPr="00C65368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)"</w:t>
      </w:r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Clica em mim!</w:t>
      </w:r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button</w:t>
      </w:r>
      <w:proofErr w:type="spellEnd"/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C65368" w:rsidRPr="00C65368" w:rsidRDefault="00C65368" w:rsidP="00C65368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&lt;script&gt;</w:t>
      </w:r>
    </w:p>
    <w:p w:rsidR="00C65368" w:rsidRPr="00C65368" w:rsidRDefault="00C65368" w:rsidP="00C65368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</w:t>
      </w:r>
      <w:proofErr w:type="spellStart"/>
      <w:r w:rsidRPr="00C65368">
        <w:rPr>
          <w:rFonts w:ascii="Consolas" w:eastAsia="Times New Roman" w:hAnsi="Consolas" w:cs="Times New Roman"/>
          <w:color w:val="0000FF"/>
          <w:sz w:val="24"/>
          <w:szCs w:val="24"/>
          <w:lang w:val="pt-BR" w:eastAsia="pt-BR"/>
        </w:rPr>
        <w:t>function</w:t>
      </w:r>
      <w:proofErr w:type="spellEnd"/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 </w:t>
      </w:r>
      <w:proofErr w:type="gramStart"/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clicou(</w:t>
      </w:r>
      <w:proofErr w:type="gramEnd"/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 {</w:t>
      </w:r>
    </w:p>
    <w:p w:rsidR="00C65368" w:rsidRPr="00C65368" w:rsidRDefault="00C65368" w:rsidP="00C65368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        </w:t>
      </w:r>
      <w:proofErr w:type="spellStart"/>
      <w:proofErr w:type="gramStart"/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window.alert</w:t>
      </w:r>
      <w:proofErr w:type="spellEnd"/>
      <w:proofErr w:type="gramEnd"/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(</w:t>
      </w:r>
      <w:r w:rsidRPr="00C65368">
        <w:rPr>
          <w:rFonts w:ascii="Consolas" w:eastAsia="Times New Roman" w:hAnsi="Consolas" w:cs="Times New Roman"/>
          <w:color w:val="A31515"/>
          <w:sz w:val="24"/>
          <w:szCs w:val="24"/>
          <w:lang w:val="pt-BR" w:eastAsia="pt-BR"/>
        </w:rPr>
        <w:t>'Você clicou no botão!'</w:t>
      </w:r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)</w:t>
      </w:r>
    </w:p>
    <w:p w:rsidR="00C65368" w:rsidRPr="00C65368" w:rsidRDefault="00C65368" w:rsidP="00C65368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>        }</w:t>
      </w:r>
    </w:p>
    <w:p w:rsidR="00C65368" w:rsidRPr="00C65368" w:rsidRDefault="00C65368" w:rsidP="00C65368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65368"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  <w:t xml:space="preserve">    </w:t>
      </w:r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&lt;/script&gt;</w:t>
      </w:r>
    </w:p>
    <w:p w:rsidR="00C65368" w:rsidRPr="00C65368" w:rsidRDefault="00C65368" w:rsidP="00C65368">
      <w:pPr>
        <w:shd w:val="clear" w:color="auto" w:fill="FFFFFF"/>
        <w:spacing w:after="0" w:line="330" w:lineRule="atLeast"/>
        <w:ind w:right="0"/>
        <w:rPr>
          <w:rFonts w:ascii="Consolas" w:eastAsia="Times New Roman" w:hAnsi="Consolas" w:cs="Times New Roman"/>
          <w:color w:val="000000"/>
          <w:sz w:val="24"/>
          <w:szCs w:val="24"/>
          <w:lang w:val="pt-BR" w:eastAsia="pt-BR"/>
        </w:rPr>
      </w:pPr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body</w:t>
      </w:r>
      <w:proofErr w:type="spellEnd"/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</w:p>
    <w:p w:rsidR="00C65368" w:rsidRPr="003D455C" w:rsidRDefault="00C65368" w:rsidP="00C65368">
      <w:pPr>
        <w:shd w:val="clear" w:color="auto" w:fill="FFFFFF"/>
        <w:spacing w:after="0" w:line="330" w:lineRule="atLeast"/>
        <w:ind w:right="0"/>
      </w:pPr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&lt;/</w:t>
      </w:r>
      <w:proofErr w:type="spellStart"/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html</w:t>
      </w:r>
      <w:proofErr w:type="spellEnd"/>
      <w:r w:rsidRPr="00C65368">
        <w:rPr>
          <w:rFonts w:ascii="Consolas" w:eastAsia="Times New Roman" w:hAnsi="Consolas" w:cs="Times New Roman"/>
          <w:color w:val="800000"/>
          <w:sz w:val="24"/>
          <w:szCs w:val="24"/>
          <w:lang w:val="pt-BR" w:eastAsia="pt-BR"/>
        </w:rPr>
        <w:t>&gt;</w:t>
      </w:r>
      <w:bookmarkStart w:id="0" w:name="_GoBack"/>
      <w:bookmarkEnd w:id="0"/>
    </w:p>
    <w:sectPr w:rsidR="00C65368" w:rsidRPr="003D455C" w:rsidSect="00DD40BE">
      <w:headerReference w:type="default" r:id="rId12"/>
      <w:footerReference w:type="default" r:id="rId13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F6C23" w:rsidRDefault="009F6C23" w:rsidP="001C66AD">
      <w:pPr>
        <w:spacing w:after="0" w:line="240" w:lineRule="auto"/>
      </w:pPr>
      <w:r>
        <w:separator/>
      </w:r>
    </w:p>
  </w:endnote>
  <w:endnote w:type="continuationSeparator" w:id="0">
    <w:p w:rsidR="009F6C23" w:rsidRDefault="009F6C23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FD80E5E-4A82-4E34-A8F9-48965446949E}"/>
    <w:embedBold r:id="rId2" w:fontKey="{5A933672-72E8-466F-A5EB-3140763C273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332CC408-1D9C-400F-A605-187D902020A6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27DF84B2-2BEA-4316-BE28-1E37A3248AC6}"/>
    <w:embedBold r:id="rId5" w:fontKey="{89A6F21E-FF51-454F-BAA2-6B3ECB55D49A}"/>
    <w:embedItalic r:id="rId6" w:fontKey="{CA6F1551-5D61-4C75-BD03-4AF5FCC1F837}"/>
    <w:embedBoldItalic r:id="rId7" w:fontKey="{46EDD794-FC29-49D6-A290-BB5637F502CE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6B356074-DE4B-45E1-9BDE-ABBA59034971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7F9" w:rsidRDefault="00E057F9">
    <w:pPr>
      <w:pStyle w:val="Rodap"/>
    </w:pPr>
    <w:r>
      <w:rPr>
        <w:noProof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column">
            <wp:posOffset>-707662</wp:posOffset>
          </wp:positionH>
          <wp:positionV relativeFrom="paragraph">
            <wp:posOffset>-13244</wp:posOffset>
          </wp:positionV>
          <wp:extent cx="2293335" cy="587829"/>
          <wp:effectExtent l="0" t="0" r="0" b="317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enai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3335" cy="5878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F6C23" w:rsidRDefault="009F6C23" w:rsidP="001C66AD">
      <w:pPr>
        <w:spacing w:after="0" w:line="240" w:lineRule="auto"/>
      </w:pPr>
      <w:r>
        <w:separator/>
      </w:r>
    </w:p>
  </w:footnote>
  <w:footnote w:type="continuationSeparator" w:id="0">
    <w:p w:rsidR="009F6C23" w:rsidRDefault="009F6C23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1944" w:rsidRPr="00D90F4C" w:rsidRDefault="00691944">
    <w:pPr>
      <w:pStyle w:val="Cabealho"/>
      <w:rPr>
        <w:lang w:val="pt-BR"/>
      </w:rPr>
    </w:pPr>
    <w:r w:rsidRPr="00D90F4C">
      <w:rPr>
        <w:lang w:val="pt-BR" w:bidi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â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upo 2086" o:spid="_x0000_s1026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">
              <v:group id="Grupo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ângulo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ângulo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tângulo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ângulo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tângulo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tângulo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vre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368"/>
    <w:rsid w:val="00020F8E"/>
    <w:rsid w:val="00040BA0"/>
    <w:rsid w:val="00052382"/>
    <w:rsid w:val="0006568A"/>
    <w:rsid w:val="000668CE"/>
    <w:rsid w:val="00071B1F"/>
    <w:rsid w:val="00076F0F"/>
    <w:rsid w:val="00084253"/>
    <w:rsid w:val="000D1F49"/>
    <w:rsid w:val="000E0945"/>
    <w:rsid w:val="001632C0"/>
    <w:rsid w:val="001727CA"/>
    <w:rsid w:val="001B0B3A"/>
    <w:rsid w:val="001C171C"/>
    <w:rsid w:val="001C66AD"/>
    <w:rsid w:val="001D38B2"/>
    <w:rsid w:val="001E7FCD"/>
    <w:rsid w:val="001F3377"/>
    <w:rsid w:val="002C56E6"/>
    <w:rsid w:val="00361E11"/>
    <w:rsid w:val="003D455C"/>
    <w:rsid w:val="0040090B"/>
    <w:rsid w:val="00433D57"/>
    <w:rsid w:val="0046302A"/>
    <w:rsid w:val="00487D2D"/>
    <w:rsid w:val="004D5D62"/>
    <w:rsid w:val="00504AA9"/>
    <w:rsid w:val="005112D0"/>
    <w:rsid w:val="00527913"/>
    <w:rsid w:val="00533D86"/>
    <w:rsid w:val="00555681"/>
    <w:rsid w:val="00577E06"/>
    <w:rsid w:val="005A3BF7"/>
    <w:rsid w:val="005F2035"/>
    <w:rsid w:val="005F7990"/>
    <w:rsid w:val="00600AC2"/>
    <w:rsid w:val="00622682"/>
    <w:rsid w:val="0063739C"/>
    <w:rsid w:val="00691944"/>
    <w:rsid w:val="006B248A"/>
    <w:rsid w:val="006B2E3A"/>
    <w:rsid w:val="00703BBA"/>
    <w:rsid w:val="00727403"/>
    <w:rsid w:val="007466B2"/>
    <w:rsid w:val="00770F25"/>
    <w:rsid w:val="007B0A85"/>
    <w:rsid w:val="007B2E52"/>
    <w:rsid w:val="007C6A52"/>
    <w:rsid w:val="007E51C6"/>
    <w:rsid w:val="008119CC"/>
    <w:rsid w:val="0082043E"/>
    <w:rsid w:val="00853BAB"/>
    <w:rsid w:val="0086719D"/>
    <w:rsid w:val="0089733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C23"/>
    <w:rsid w:val="009F6DDE"/>
    <w:rsid w:val="00A254B7"/>
    <w:rsid w:val="00A370A8"/>
    <w:rsid w:val="00A73847"/>
    <w:rsid w:val="00A90467"/>
    <w:rsid w:val="00B208D4"/>
    <w:rsid w:val="00B27589"/>
    <w:rsid w:val="00BD4753"/>
    <w:rsid w:val="00BD5CB1"/>
    <w:rsid w:val="00BE62EE"/>
    <w:rsid w:val="00C003BA"/>
    <w:rsid w:val="00C06676"/>
    <w:rsid w:val="00C46878"/>
    <w:rsid w:val="00C65368"/>
    <w:rsid w:val="00C704D5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90F4C"/>
    <w:rsid w:val="00DB3FAD"/>
    <w:rsid w:val="00DD40BE"/>
    <w:rsid w:val="00E057F9"/>
    <w:rsid w:val="00E171B5"/>
    <w:rsid w:val="00E61C09"/>
    <w:rsid w:val="00E66C3D"/>
    <w:rsid w:val="00EB263C"/>
    <w:rsid w:val="00EB3B58"/>
    <w:rsid w:val="00EC7359"/>
    <w:rsid w:val="00EE3054"/>
    <w:rsid w:val="00EE5300"/>
    <w:rsid w:val="00F00606"/>
    <w:rsid w:val="00F01256"/>
    <w:rsid w:val="00F470AA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8D332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semiHidden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styleId="Meno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93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6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nsino_adm\Documents\Modelos%20Personalizados%20do%20Office\Modelo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Modelo.dotx</Template>
  <TotalTime>0</TotalTime>
  <Pages>1</Pages>
  <Words>82</Words>
  <Characters>449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2021-11-17T18:34:00Z</dcterms:created>
  <dcterms:modified xsi:type="dcterms:W3CDTF">2021-11-17T18:36:00Z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