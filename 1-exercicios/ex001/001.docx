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6AD" w:rsidRDefault="00536727" w:rsidP="003D455C">
      <w:r>
        <w:rPr>
          <w:noProof/>
        </w:rPr>
        <w:drawing>
          <wp:inline distT="0" distB="0" distL="0" distR="0" wp14:anchorId="3D0557CC" wp14:editId="6DDC916D">
            <wp:extent cx="5076825" cy="80486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58BF" w:rsidRDefault="003258BF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D1CE9" w:rsidRDefault="002D1CE9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D1CE9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3A252FB9" wp14:editId="63DA2EAC">
            <wp:extent cx="5381625" cy="1590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window.alert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'Olá, Mundo!'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2112F1B3" wp14:editId="1D733C44">
            <wp:extent cx="5353050" cy="1562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window.confirm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Esta</w:t>
      </w:r>
      <w:proofErr w:type="spellEnd"/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Gostando do JS.???'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4B8FA2FD" wp14:editId="7AEAA1AD">
            <wp:extent cx="5334000" cy="2105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window.prompt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'Qual seu Nome?'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Default="00AF7063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2D1CE9" w:rsidRPr="003258BF" w:rsidRDefault="002D1CE9" w:rsidP="003258BF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gramStart"/>
      <w:r w:rsidRPr="00AF706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&lt;!--</w:t>
      </w:r>
      <w:proofErr w:type="gramEnd"/>
      <w:r w:rsidRPr="00AF7063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Script que executa sozinho, sem a intervenção do usuário --&gt;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AF7063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Primeiro JS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 xml:space="preserve">        </w:t>
      </w:r>
      <w:proofErr w:type="spellStart"/>
      <w:proofErr w:type="gram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{</w:t>
      </w:r>
      <w:proofErr w:type="gramEnd"/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background-color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AF7063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aqua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color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proofErr w:type="spellStart"/>
      <w:r w:rsidRPr="00AF7063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brown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AF7063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font-size</w:t>
      </w:r>
      <w:proofErr w:type="spell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AF7063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10px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Primeiro </w:t>
      </w:r>
      <w:proofErr w:type="spell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JavaScript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window.alert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'Olá, Mundo!'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window.confirm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Esta</w:t>
      </w:r>
      <w:proofErr w:type="spellEnd"/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Gostando do JS.???'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window.prompt</w:t>
      </w:r>
      <w:proofErr w:type="spellEnd"/>
      <w:proofErr w:type="gramEnd"/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AF7063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'Qual seu Nome?'</w:t>
      </w: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AF7063" w:rsidRPr="00AF7063" w:rsidRDefault="00AF7063" w:rsidP="00AF7063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AF7063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3258BF" w:rsidRPr="003D455C" w:rsidRDefault="003258BF" w:rsidP="003D455C"/>
    <w:sectPr w:rsidR="003258BF" w:rsidRPr="003D455C" w:rsidSect="003258BF">
      <w:headerReference w:type="default" r:id="rId14"/>
      <w:footerReference w:type="default" r:id="rId15"/>
      <w:pgSz w:w="11906" w:h="16838" w:code="9"/>
      <w:pgMar w:top="1800" w:right="1133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6BA" w:rsidRDefault="005E36BA" w:rsidP="001C66AD">
      <w:pPr>
        <w:spacing w:after="0" w:line="240" w:lineRule="auto"/>
      </w:pPr>
      <w:r>
        <w:separator/>
      </w:r>
    </w:p>
  </w:endnote>
  <w:endnote w:type="continuationSeparator" w:id="0">
    <w:p w:rsidR="005E36BA" w:rsidRDefault="005E36BA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BBED99-87CB-416B-A6FB-680DBEDAFB17}"/>
    <w:embedBold r:id="rId2" w:fontKey="{D572D8ED-0067-4A25-90FC-293BFCF19B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20AAE0B-9A60-4825-B045-D354935C7AA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6CB6C23-B4F8-49C7-928A-CA51995056F3}"/>
    <w:embedBold r:id="rId5" w:fontKey="{B82BEC62-A5FF-4EEA-887A-85C8C64FF408}"/>
    <w:embedItalic r:id="rId6" w:fontKey="{96C5B012-FD1A-4220-9D82-41295FA98A83}"/>
    <w:embedBoldItalic r:id="rId7" w:fontKey="{EC5FD167-95B1-4FA6-BAC1-92CB5A62F60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5D0A3C17-BA95-4777-A12E-77CC3B16A99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2270" name="Imagem 22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6BA" w:rsidRDefault="005E36BA" w:rsidP="001C66AD">
      <w:pPr>
        <w:spacing w:after="0" w:line="240" w:lineRule="auto"/>
      </w:pPr>
      <w:r>
        <w:separator/>
      </w:r>
    </w:p>
  </w:footnote>
  <w:footnote w:type="continuationSeparator" w:id="0">
    <w:p w:rsidR="005E36BA" w:rsidRDefault="005E36BA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3258BF" w:rsidP="003258BF">
    <w:pPr>
      <w:pStyle w:val="Cabealho"/>
      <w:rPr>
        <w:lang w:val="pt-BR" w:bidi="pt-BR"/>
      </w:rPr>
    </w:pPr>
    <w:r>
      <w:drawing>
        <wp:anchor distT="0" distB="0" distL="114300" distR="114300" simplePos="0" relativeHeight="251680768" behindDoc="0" locked="0" layoutInCell="1" allowOverlap="1" wp14:anchorId="29E5769A">
          <wp:simplePos x="0" y="0"/>
          <wp:positionH relativeFrom="column">
            <wp:posOffset>-876300</wp:posOffset>
          </wp:positionH>
          <wp:positionV relativeFrom="paragraph">
            <wp:posOffset>-393700</wp:posOffset>
          </wp:positionV>
          <wp:extent cx="342900" cy="341534"/>
          <wp:effectExtent l="0" t="0" r="0" b="1905"/>
          <wp:wrapNone/>
          <wp:docPr id="2269" name="Imagem 22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00" cy="341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8BF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2D1CE9"/>
    <w:rsid w:val="003258BF"/>
    <w:rsid w:val="00331A94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36727"/>
    <w:rsid w:val="00555681"/>
    <w:rsid w:val="00577E06"/>
    <w:rsid w:val="005A3BF7"/>
    <w:rsid w:val="005E36BA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04A7"/>
    <w:rsid w:val="00991FA9"/>
    <w:rsid w:val="009F49EA"/>
    <w:rsid w:val="009F619A"/>
    <w:rsid w:val="009F6DDE"/>
    <w:rsid w:val="00A254B7"/>
    <w:rsid w:val="00A370A8"/>
    <w:rsid w:val="00A73847"/>
    <w:rsid w:val="00A90467"/>
    <w:rsid w:val="00AF7063"/>
    <w:rsid w:val="00B208D4"/>
    <w:rsid w:val="00B27589"/>
    <w:rsid w:val="00BD4753"/>
    <w:rsid w:val="00BD5CB1"/>
    <w:rsid w:val="00BE62EE"/>
    <w:rsid w:val="00C003BA"/>
    <w:rsid w:val="00C06676"/>
    <w:rsid w:val="00C46878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7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3</Pages>
  <Words>113</Words>
  <Characters>611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2021-11-17T18:22:00Z</dcterms:created>
  <dcterms:modified xsi:type="dcterms:W3CDTF">2021-11-17T18:52:00Z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