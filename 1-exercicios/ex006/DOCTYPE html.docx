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066D" w:rsidRDefault="00E943D6" w:rsidP="0066066D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noProof/>
        </w:rPr>
        <w:drawing>
          <wp:inline distT="0" distB="0" distL="0" distR="0" wp14:anchorId="7F5711B0" wp14:editId="68B65A9D">
            <wp:extent cx="4914900" cy="23907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D6" w:rsidRDefault="00E943D6" w:rsidP="0066066D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noProof/>
        </w:rPr>
        <w:drawing>
          <wp:inline distT="0" distB="0" distL="0" distR="0" wp14:anchorId="27917A98" wp14:editId="604826A2">
            <wp:extent cx="2507673" cy="1002043"/>
            <wp:effectExtent l="0" t="0" r="6985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7618" cy="10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D6" w:rsidRDefault="00E943D6" w:rsidP="0066066D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noProof/>
        </w:rPr>
        <w:drawing>
          <wp:inline distT="0" distB="0" distL="0" distR="0" wp14:anchorId="23A166A0" wp14:editId="29DA7EB1">
            <wp:extent cx="4724400" cy="2705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D6" w:rsidRDefault="00E943D6">
      <w:pPr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br w:type="page"/>
      </w:r>
    </w:p>
    <w:p w:rsidR="00E943D6" w:rsidRPr="0066066D" w:rsidRDefault="00E943D6" w:rsidP="0066066D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bookmarkStart w:id="0" w:name="_GoBack"/>
      <w:bookmarkEnd w:id="0"/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Números com JS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66066D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66066D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66066D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66066D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Somando dois números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66066D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somar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Iniciar a soma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66066D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"res"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O resultado vem aqui...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&lt;/p&gt;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66066D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somar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66066D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66066D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'Digite um número: '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n2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66066D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66066D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'Digite outro número:'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soma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 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n2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66066D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querySelector</w:t>
      </w:r>
      <w:proofErr w:type="spellEnd"/>
      <w:proofErr w:type="gram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section#res</w:t>
      </w:r>
      <w:proofErr w:type="spellEnd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`&lt;p&gt;A soma entre &lt;</w:t>
      </w:r>
      <w:proofErr w:type="spellStart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 e &lt;</w:t>
      </w:r>
      <w:proofErr w:type="spellStart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n2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 é igual a &lt;</w:t>
      </w:r>
      <w:proofErr w:type="spellStart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66066D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soma</w:t>
      </w:r>
      <w:r w:rsidRPr="0066066D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66066D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&gt;!&lt;/p&gt;`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       }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&lt;/script&gt;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66066D" w:rsidRPr="0066066D" w:rsidRDefault="0066066D" w:rsidP="0066066D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66066D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7692C" w:rsidRPr="00F7692C" w:rsidRDefault="00F7692C" w:rsidP="00F7692C"/>
    <w:sectPr w:rsidR="00F7692C" w:rsidRPr="00F7692C" w:rsidSect="00DD40BE">
      <w:headerReference w:type="default" r:id="rId13"/>
      <w:footerReference w:type="default" r:id="rId14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13C8" w:rsidRDefault="00BF13C8" w:rsidP="001C66AD">
      <w:pPr>
        <w:spacing w:after="0" w:line="240" w:lineRule="auto"/>
      </w:pPr>
      <w:r>
        <w:separator/>
      </w:r>
    </w:p>
  </w:endnote>
  <w:endnote w:type="continuationSeparator" w:id="0">
    <w:p w:rsidR="00BF13C8" w:rsidRDefault="00BF13C8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D352AB9-2C77-425F-B10E-46099F4A444F}"/>
    <w:embedBold r:id="rId2" w:fontKey="{F9D6D55D-49EC-455B-947A-A05B881E70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B298093-9D2D-423D-9FF3-84FF0013C23F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CCB89A09-A36D-47F7-A499-3B6CE1AA96C3}"/>
    <w:embedBold r:id="rId5" w:fontKey="{31A22D98-63DC-450F-84FC-D06E5C454642}"/>
    <w:embedItalic r:id="rId6" w:fontKey="{77888259-EA13-4C92-886F-CB115CC25F31}"/>
    <w:embedBoldItalic r:id="rId7" w:fontKey="{D65358B5-3CAF-43CE-AA00-2E40433CA59B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8BFA6D03-0227-4606-860F-E49622782502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13C8" w:rsidRDefault="00BF13C8" w:rsidP="001C66AD">
      <w:pPr>
        <w:spacing w:after="0" w:line="240" w:lineRule="auto"/>
      </w:pPr>
      <w:r>
        <w:separator/>
      </w:r>
    </w:p>
  </w:footnote>
  <w:footnote w:type="continuationSeparator" w:id="0">
    <w:p w:rsidR="00BF13C8" w:rsidRDefault="00BF13C8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480BE7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6D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94390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6066D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BF13C8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943D6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BF1C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0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2</Pages>
  <Words>142</Words>
  <Characters>770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2021-12-12T00:57:00Z</dcterms:created>
  <dcterms:modified xsi:type="dcterms:W3CDTF">2021-12-13T00:57:00Z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