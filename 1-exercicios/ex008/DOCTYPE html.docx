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692C" w:rsidRDefault="00B13A32" w:rsidP="00F7692C">
      <w:r>
        <w:rPr>
          <w:noProof/>
        </w:rPr>
        <w:drawing>
          <wp:inline distT="0" distB="0" distL="0" distR="0" wp14:anchorId="4100E790" wp14:editId="1EB06FC9">
            <wp:extent cx="3532909" cy="2182553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184" cy="21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7C53E" wp14:editId="321A7C06">
            <wp:extent cx="2959565" cy="107372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311" cy="107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E8D8F" wp14:editId="4336B05E">
            <wp:extent cx="3010813" cy="413558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735" cy="414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32" w:rsidRDefault="00B13A32">
      <w:pPr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br w:type="page"/>
      </w:r>
    </w:p>
    <w:p w:rsidR="00B13A32" w:rsidRPr="00B13A32" w:rsidRDefault="00B13A32" w:rsidP="00B13A32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bookmarkStart w:id="0" w:name="_GoBack"/>
      <w:bookmarkEnd w:id="0"/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Números com JS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13A32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13A32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13A32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B13A32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Vários cálculos em JS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calcular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Clique para calcular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13A32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result</w:t>
      </w:r>
      <w:proofErr w:type="spellEnd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O resultado vai aparecer aqui...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&lt;/p&gt;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calcular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'Digite um número: '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querySelector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section#result</w:t>
      </w:r>
      <w:proofErr w:type="spellEnd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`&lt;p&gt;O número a ser analisado aqui será o &lt;</w:t>
      </w:r>
      <w:proofErr w:type="spellStart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</w:t>
      </w:r>
      <w:proofErr w:type="spellStart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strong</w:t>
      </w:r>
      <w:proofErr w:type="spellEnd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&gt;&lt;/p&gt;&lt;</w:t>
      </w:r>
      <w:proofErr w:type="spellStart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hr</w:t>
      </w:r>
      <w:proofErr w:type="spellEnd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&gt;`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`&lt;p&gt;O seu valor absoluto é 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B13A32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Math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abs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&lt;/p&gt;`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`&lt;p&gt;A sua parte inteira é 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B13A32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Math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trunc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&lt;/p&gt;`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`&lt;p&gt;O valor inteiro mais próximo é 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B13A32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Math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round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&lt;/p&gt;`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`&lt;p&gt;A sua raiz quadrada é 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B13A32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Math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sqrt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&lt;/p&gt;`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`&lt;p&gt;A sua raiz cúbica é 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B13A32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Math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cbrt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&lt;/p&gt;`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       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`&lt;p&gt;O valor de 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</w:t>
      </w:r>
      <w:proofErr w:type="spellStart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sup</w:t>
      </w:r>
      <w:proofErr w:type="spellEnd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&gt;2&lt;/</w:t>
      </w:r>
      <w:proofErr w:type="spellStart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sup</w:t>
      </w:r>
      <w:proofErr w:type="spellEnd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&gt; é 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B13A32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Math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pow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13A32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&lt;/p&gt;`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lastRenderedPageBreak/>
        <w:t xml:space="preserve">            </w:t>
      </w:r>
      <w:proofErr w:type="spellStart"/>
      <w:proofErr w:type="gramStart"/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`&lt;p&gt;O valor de 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</w:t>
      </w:r>
      <w:proofErr w:type="spellStart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sup</w:t>
      </w:r>
      <w:proofErr w:type="spellEnd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&gt;3&lt;/</w:t>
      </w:r>
      <w:proofErr w:type="spellStart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sup</w:t>
      </w:r>
      <w:proofErr w:type="spellEnd"/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&gt; é 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proofErr w:type="spellStart"/>
      <w:r w:rsidRPr="00B13A32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Math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B13A32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pow</w:t>
      </w:r>
      <w:proofErr w:type="spellEnd"/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B13A32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num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B13A32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</w:t>
      </w: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  <w:r w:rsidRPr="00B13A32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B13A32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&lt;/p&gt;`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       }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&lt;/script&gt;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B13A32" w:rsidRDefault="00B13A32" w:rsidP="00B13A32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B13A32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B13A32" w:rsidRPr="00F7692C" w:rsidRDefault="00B13A32" w:rsidP="00F7692C"/>
    <w:sectPr w:rsidR="00B13A32" w:rsidRPr="00F7692C" w:rsidSect="00DD40BE">
      <w:headerReference w:type="default" r:id="rId13"/>
      <w:footerReference w:type="default" r:id="rId14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21C3" w:rsidRDefault="000521C3" w:rsidP="001C66AD">
      <w:pPr>
        <w:spacing w:after="0" w:line="240" w:lineRule="auto"/>
      </w:pPr>
      <w:r>
        <w:separator/>
      </w:r>
    </w:p>
  </w:endnote>
  <w:endnote w:type="continuationSeparator" w:id="0">
    <w:p w:rsidR="000521C3" w:rsidRDefault="000521C3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D32B831-D876-46B0-B779-02F097490647}"/>
    <w:embedBold r:id="rId2" w:fontKey="{C61034FB-3788-4295-9591-D57CF8105C2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CDB49DA-D793-40C9-8AA5-E1843A415CC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04A1E1DF-27CC-4057-8DC2-7C13F3913269}"/>
    <w:embedBold r:id="rId5" w:fontKey="{4A534B4A-ED8E-4A28-B83A-4D9FED539B1B}"/>
    <w:embedItalic r:id="rId6" w:fontKey="{551A6C5F-B013-4EC4-8F0A-BC290E3F811A}"/>
    <w:embedBoldItalic r:id="rId7" w:fontKey="{569E4E58-A641-4684-8C8E-09CF10E6A6C9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906BD304-F33D-48AB-B88E-74856D31CD24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21C3" w:rsidRDefault="000521C3" w:rsidP="001C66AD">
      <w:pPr>
        <w:spacing w:after="0" w:line="240" w:lineRule="auto"/>
      </w:pPr>
      <w:r>
        <w:separator/>
      </w:r>
    </w:p>
  </w:footnote>
  <w:footnote w:type="continuationSeparator" w:id="0">
    <w:p w:rsidR="000521C3" w:rsidRDefault="000521C3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7A0DE6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A32"/>
    <w:rsid w:val="00020F8E"/>
    <w:rsid w:val="00040BA0"/>
    <w:rsid w:val="000521C3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13A32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2C92D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6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3</Pages>
  <Words>221</Words>
  <Characters>1195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2021-12-13T01:00:00Z</dcterms:created>
  <dcterms:modified xsi:type="dcterms:W3CDTF">2021-12-13T01:01:00Z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