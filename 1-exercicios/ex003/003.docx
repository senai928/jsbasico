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62107" w:rsidRDefault="00862107" w:rsidP="00F7692C">
      <w:r>
        <w:rPr>
          <w:noProof/>
        </w:rPr>
        <w:drawing>
          <wp:inline distT="0" distB="0" distL="0" distR="0" wp14:anchorId="261BFA56" wp14:editId="36E86C86">
            <wp:extent cx="5274310" cy="1903095"/>
            <wp:effectExtent l="152400" t="152400" r="364490" b="3638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107" w:rsidRDefault="00862107" w:rsidP="00F7692C">
      <w:r>
        <w:rPr>
          <w:noProof/>
        </w:rPr>
        <w:drawing>
          <wp:inline distT="0" distB="0" distL="0" distR="0" wp14:anchorId="697B837A" wp14:editId="34411713">
            <wp:extent cx="5200650" cy="1933575"/>
            <wp:effectExtent l="152400" t="152400" r="361950" b="3714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3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107" w:rsidRDefault="00862107" w:rsidP="00F7692C">
      <w:r>
        <w:rPr>
          <w:noProof/>
        </w:rPr>
        <w:drawing>
          <wp:inline distT="0" distB="0" distL="0" distR="0" wp14:anchorId="623A94CA" wp14:editId="44EB8F7A">
            <wp:extent cx="5162550" cy="1381125"/>
            <wp:effectExtent l="152400" t="152400" r="361950" b="3714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2107" w:rsidRDefault="00862107" w:rsidP="00F7692C"/>
    <w:p w:rsidR="00F7692C" w:rsidRPr="00F7692C" w:rsidRDefault="00862107" w:rsidP="00F7692C">
      <w:bookmarkStart w:id="0" w:name="_GoBack"/>
      <w:r>
        <w:rPr>
          <w:noProof/>
        </w:rPr>
        <w:lastRenderedPageBreak/>
        <w:drawing>
          <wp:inline distT="0" distB="0" distL="0" distR="0" wp14:anchorId="7BA2CA2C" wp14:editId="1BDED2F0">
            <wp:extent cx="5274310" cy="5205730"/>
            <wp:effectExtent l="152400" t="152400" r="364490" b="3568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0"/>
    </w:p>
    <w:sectPr w:rsidR="00F7692C" w:rsidRPr="00F7692C" w:rsidSect="00DD40BE">
      <w:headerReference w:type="default" r:id="rId14"/>
      <w:footerReference w:type="default" r:id="rId15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B4413" w:rsidRDefault="000B4413" w:rsidP="001C66AD">
      <w:pPr>
        <w:spacing w:after="0" w:line="240" w:lineRule="auto"/>
      </w:pPr>
      <w:r>
        <w:separator/>
      </w:r>
    </w:p>
  </w:endnote>
  <w:endnote w:type="continuationSeparator" w:id="0">
    <w:p w:rsidR="000B4413" w:rsidRDefault="000B4413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D3D7845-C7F2-4042-A27E-7AC196CBA5A3}"/>
    <w:embedBold r:id="rId2" w:fontKey="{4F00C29F-945B-4D4A-9F6B-BFDC4A46068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3D9B94C8-755A-45A9-8318-16F7BCB6C28B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91AF6551-3868-451B-8ECE-B415510A8D4F}"/>
    <w:embedBold r:id="rId5" w:fontKey="{3ABC3B1D-97BA-4B3F-AF27-8B543C562B5B}"/>
    <w:embedItalic r:id="rId6" w:fontKey="{72226032-361A-4E23-9CCB-29064A0554FF}"/>
    <w:embedBoldItalic r:id="rId7" w:fontKey="{E7E01D38-6D5C-44F5-812F-CC4667B4B908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840F78F0-D5D0-495C-8E2A-5DBC4F1234E2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057F9" w:rsidRDefault="00E057F9">
    <w:pPr>
      <w:pStyle w:val="Rodap"/>
    </w:pPr>
    <w:r>
      <w:rPr>
        <w:noProof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column">
            <wp:posOffset>-707662</wp:posOffset>
          </wp:positionH>
          <wp:positionV relativeFrom="paragraph">
            <wp:posOffset>-13244</wp:posOffset>
          </wp:positionV>
          <wp:extent cx="2293335" cy="587829"/>
          <wp:effectExtent l="0" t="0" r="0" b="3175"/>
          <wp:wrapNone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enai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93335" cy="5878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B4413" w:rsidRDefault="000B4413" w:rsidP="001C66AD">
      <w:pPr>
        <w:spacing w:after="0" w:line="240" w:lineRule="auto"/>
      </w:pPr>
      <w:r>
        <w:separator/>
      </w:r>
    </w:p>
  </w:footnote>
  <w:footnote w:type="continuationSeparator" w:id="0">
    <w:p w:rsidR="000B4413" w:rsidRDefault="000B4413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91944" w:rsidRPr="00D90F4C" w:rsidRDefault="00C4745D" w:rsidP="0031572B">
    <w:pPr>
      <w:pStyle w:val="Cabealho"/>
      <w:ind w:right="-1475"/>
      <w:jc w:val="right"/>
      <w:rPr>
        <w:lang w:val="pt-BR"/>
      </w:rPr>
    </w:pPr>
    <w:r>
      <w:rPr>
        <w:lang w:val="pt-BR" w:bidi="pt-BR"/>
      </w:rPr>
      <mc:AlternateContent>
        <mc:Choice Requires="wps">
          <w:drawing>
            <wp:anchor distT="0" distB="0" distL="114300" distR="114300" simplePos="0" relativeHeight="251681792" behindDoc="0" locked="0" layoutInCell="1" allowOverlap="1">
              <wp:simplePos x="0" y="0"/>
              <wp:positionH relativeFrom="page">
                <wp:posOffset>436098</wp:posOffset>
              </wp:positionH>
              <wp:positionV relativeFrom="paragraph">
                <wp:posOffset>380365</wp:posOffset>
              </wp:positionV>
              <wp:extent cx="7086600" cy="17585"/>
              <wp:effectExtent l="19050" t="19050" r="19050" b="20955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86600" cy="17585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4"/>
                        </a:solidFill>
                      </a:ln>
                    </wps:spPr>
                    <wps:style>
                      <a:lnRef idx="3">
                        <a:schemeClr val="accent4"/>
                      </a:lnRef>
                      <a:fillRef idx="0">
                        <a:schemeClr val="accent4"/>
                      </a:fillRef>
                      <a:effectRef idx="2">
                        <a:schemeClr val="accent4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5A8E080" id="Conector reto 5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34.35pt,29.95pt" to="592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" strokecolor="#f9ad87 [3207]" strokeweight="3pt">
              <v:stroke joinstyle="miter"/>
              <w10:wrap anchorx="page"/>
            </v:line>
          </w:pict>
        </mc:Fallback>
      </mc:AlternateContent>
    </w:r>
    <w:r w:rsidR="0031572B">
      <w:rPr>
        <w:lang w:val="pt-BR" w:bidi="pt-BR"/>
      </w:rPr>
      <w:drawing>
        <wp:anchor distT="0" distB="0" distL="114300" distR="114300" simplePos="0" relativeHeight="251680768" behindDoc="0" locked="0" layoutInCell="1" allowOverlap="1">
          <wp:simplePos x="0" y="0"/>
          <wp:positionH relativeFrom="column">
            <wp:posOffset>5497830</wp:posOffset>
          </wp:positionH>
          <wp:positionV relativeFrom="paragraph">
            <wp:posOffset>-287655</wp:posOffset>
          </wp:positionV>
          <wp:extent cx="932180" cy="545465"/>
          <wp:effectExtent l="0" t="0" r="1270" b="6985"/>
          <wp:wrapSquare wrapText="bothSides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web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2180" cy="5454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91944" w:rsidRPr="00D90F4C">
      <w:rPr>
        <w:lang w:val="pt-BR" w:bidi="pt-BR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4AFDBB0F" wp14:editId="699B0BB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18415" b="6985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tâ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tâ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tâ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tâ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tâ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tâ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eastAsia="Calibr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pt-BR" w:bidi="pt-B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v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v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v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v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v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v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v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v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v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v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v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v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v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v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v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v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v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v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v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v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v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v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v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v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v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v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v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v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v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v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v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v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v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v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v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v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v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v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v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v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v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v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v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v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v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v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v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v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v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v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v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v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v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v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v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v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v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v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v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v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v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v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v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v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v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v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v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v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v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v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v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v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v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v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v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v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v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v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v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v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v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v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v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v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v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v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v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v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v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v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v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v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v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v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v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v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v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v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v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v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v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v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v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v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v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v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v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v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v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v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v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v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v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v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v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v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v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v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v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v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v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v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v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v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v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v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v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v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v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v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v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v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v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v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v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v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v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v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v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v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v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v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v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v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v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v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v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v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v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v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v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v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v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v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v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v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v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v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v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4AFDBB0F" id="Grupo 2086" o:spid="_x0000_s1026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tâ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e6e6e6 [3208]" stroked="f"/>
                <v:rect id="Retâ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9ad87 [3207]" stroked="f"/>
                <v:rect id="Retâ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4cbabf [3205]" stroked="f"/>
              </v:group>
              <v:rect id="Retâ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e6e6e6 [3208]" stroked="f"/>
              <v:rect id="Retâ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9ad87 [3207]" stroked="f"/>
              <v:rect id="Retâ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4cbabf [3205]" stroked="f">
                <v:textbox>
                  <w:txbxContent>
                    <w:p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eastAsia="Calibr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val="pt-BR" w:bidi="pt-BR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v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v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v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v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v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v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v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107"/>
    <w:rsid w:val="00020F8E"/>
    <w:rsid w:val="00040BA0"/>
    <w:rsid w:val="00052382"/>
    <w:rsid w:val="0006568A"/>
    <w:rsid w:val="000668CE"/>
    <w:rsid w:val="00071B1F"/>
    <w:rsid w:val="00076F0F"/>
    <w:rsid w:val="00084253"/>
    <w:rsid w:val="000B4413"/>
    <w:rsid w:val="000D1F49"/>
    <w:rsid w:val="000E0945"/>
    <w:rsid w:val="001632C0"/>
    <w:rsid w:val="001727CA"/>
    <w:rsid w:val="001B0B3A"/>
    <w:rsid w:val="001C171C"/>
    <w:rsid w:val="001C66AD"/>
    <w:rsid w:val="001D38B2"/>
    <w:rsid w:val="001E7FCD"/>
    <w:rsid w:val="001F3377"/>
    <w:rsid w:val="002C56E6"/>
    <w:rsid w:val="0031572B"/>
    <w:rsid w:val="00361E11"/>
    <w:rsid w:val="003D455C"/>
    <w:rsid w:val="0040090B"/>
    <w:rsid w:val="00433D57"/>
    <w:rsid w:val="0046302A"/>
    <w:rsid w:val="00487D2D"/>
    <w:rsid w:val="004D5D62"/>
    <w:rsid w:val="00504AA9"/>
    <w:rsid w:val="005112D0"/>
    <w:rsid w:val="00527913"/>
    <w:rsid w:val="00533D86"/>
    <w:rsid w:val="00555681"/>
    <w:rsid w:val="00577E06"/>
    <w:rsid w:val="005A3BF7"/>
    <w:rsid w:val="005C2D99"/>
    <w:rsid w:val="005F2035"/>
    <w:rsid w:val="005F7990"/>
    <w:rsid w:val="00600AC2"/>
    <w:rsid w:val="00622682"/>
    <w:rsid w:val="0063739C"/>
    <w:rsid w:val="00691944"/>
    <w:rsid w:val="006B248A"/>
    <w:rsid w:val="006B2E3A"/>
    <w:rsid w:val="00703BBA"/>
    <w:rsid w:val="00727403"/>
    <w:rsid w:val="007466B2"/>
    <w:rsid w:val="00770F25"/>
    <w:rsid w:val="007B0A85"/>
    <w:rsid w:val="007B2E52"/>
    <w:rsid w:val="007C6A52"/>
    <w:rsid w:val="007E51C6"/>
    <w:rsid w:val="008119CC"/>
    <w:rsid w:val="0082043E"/>
    <w:rsid w:val="00853BAB"/>
    <w:rsid w:val="00862107"/>
    <w:rsid w:val="0086719D"/>
    <w:rsid w:val="00897331"/>
    <w:rsid w:val="008E203A"/>
    <w:rsid w:val="0091229C"/>
    <w:rsid w:val="00940E73"/>
    <w:rsid w:val="00950D39"/>
    <w:rsid w:val="009809E7"/>
    <w:rsid w:val="0098597D"/>
    <w:rsid w:val="00991FA9"/>
    <w:rsid w:val="009F49EA"/>
    <w:rsid w:val="009F619A"/>
    <w:rsid w:val="009F6DDE"/>
    <w:rsid w:val="00A254B7"/>
    <w:rsid w:val="00A370A8"/>
    <w:rsid w:val="00A73847"/>
    <w:rsid w:val="00A90467"/>
    <w:rsid w:val="00B208D4"/>
    <w:rsid w:val="00B27589"/>
    <w:rsid w:val="00BD4753"/>
    <w:rsid w:val="00BD5CB1"/>
    <w:rsid w:val="00BE62EE"/>
    <w:rsid w:val="00C003BA"/>
    <w:rsid w:val="00C06676"/>
    <w:rsid w:val="00C46878"/>
    <w:rsid w:val="00C4745D"/>
    <w:rsid w:val="00C704D5"/>
    <w:rsid w:val="00C82682"/>
    <w:rsid w:val="00C847C4"/>
    <w:rsid w:val="00CB4A51"/>
    <w:rsid w:val="00CD06EB"/>
    <w:rsid w:val="00CD4532"/>
    <w:rsid w:val="00CD47B0"/>
    <w:rsid w:val="00CE6104"/>
    <w:rsid w:val="00CE7918"/>
    <w:rsid w:val="00CF1B89"/>
    <w:rsid w:val="00D05D0B"/>
    <w:rsid w:val="00D16163"/>
    <w:rsid w:val="00D50B65"/>
    <w:rsid w:val="00D90F4C"/>
    <w:rsid w:val="00DB3FAD"/>
    <w:rsid w:val="00DD40BE"/>
    <w:rsid w:val="00E057F9"/>
    <w:rsid w:val="00E171B5"/>
    <w:rsid w:val="00E61C09"/>
    <w:rsid w:val="00E66C3D"/>
    <w:rsid w:val="00EB263C"/>
    <w:rsid w:val="00EB3B58"/>
    <w:rsid w:val="00EC7359"/>
    <w:rsid w:val="00EE3054"/>
    <w:rsid w:val="00EE5300"/>
    <w:rsid w:val="00F00606"/>
    <w:rsid w:val="00F01256"/>
    <w:rsid w:val="00F470AA"/>
    <w:rsid w:val="00F7692C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4F030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D90F4C"/>
    <w:pPr>
      <w:ind w:right="720"/>
    </w:pPr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semiHidden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spacing w:before="12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styleId="Meno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styleId="HiperlinkInteligente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sino_adm\Documents\Modelos%20Personalizados%20do%20Office\hcj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hcj.dotx</Template>
  <TotalTime>0</TotalTime>
  <Pages>2</Pages>
  <Words>1</Words>
  <Characters>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2021-11-24T13:04:00Z</dcterms:created>
  <dcterms:modified xsi:type="dcterms:W3CDTF">2021-11-24T13:07:00Z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