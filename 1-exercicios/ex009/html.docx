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557" w:rsidRDefault="003C3557" w:rsidP="00F7692C">
      <w:r>
        <w:rPr>
          <w:noProof/>
        </w:rPr>
        <w:drawing>
          <wp:inline distT="0" distB="0" distL="0" distR="0" wp14:anchorId="13543E38" wp14:editId="21144A01">
            <wp:extent cx="1495425" cy="10382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37A61" wp14:editId="5CBD21AE">
            <wp:extent cx="5229225" cy="30003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E2347" wp14:editId="21D6961E">
            <wp:extent cx="4581525" cy="2895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C828B" wp14:editId="67806F5F">
            <wp:extent cx="4857750" cy="25050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7" w:rsidRDefault="003C3557">
      <w:pPr>
        <w:ind w:right="0"/>
      </w:pPr>
      <w:r>
        <w:br w:type="page"/>
      </w:r>
    </w:p>
    <w:p w:rsidR="003C3557" w:rsidRPr="003C3557" w:rsidRDefault="003C3557" w:rsidP="003C3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lastRenderedPageBreak/>
        <w:t>html</w:t>
      </w:r>
      <w:bookmarkStart w:id="0" w:name="_GoBack"/>
      <w:bookmarkEnd w:id="0"/>
      <w:proofErr w:type="spellEnd"/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Contador de Cliques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&lt;link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rel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stylesheet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href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"style.css"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Contador de cliques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contar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 em mim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zerar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Zerar o contador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result</w:t>
      </w:r>
      <w:proofErr w:type="spellEnd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O contador está com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mark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0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mark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cliques.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gram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/p&gt;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src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"scripts.js"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&gt;&lt;/script&gt;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C3557" w:rsidRDefault="003C3557">
      <w:pPr>
        <w:ind w:right="0"/>
      </w:pPr>
      <w:r>
        <w:br w:type="page"/>
      </w:r>
    </w:p>
    <w:p w:rsidR="003C3557" w:rsidRDefault="003C3557" w:rsidP="003C3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lastRenderedPageBreak/>
        <w:t>Script.js</w:t>
      </w:r>
    </w:p>
    <w:p w:rsidR="003C3557" w:rsidRPr="003C3557" w:rsidRDefault="003C3557" w:rsidP="003C3557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contador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0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querySelector</w:t>
      </w:r>
      <w:proofErr w:type="spellEnd"/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section#result</w:t>
      </w:r>
      <w:proofErr w:type="spellEnd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As variáveis declaradas aqui fora são consideradas GLOBAIS e funcionam dentro do programa inteiro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contar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contador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++ </w:t>
      </w:r>
      <w:r w:rsidRPr="003C3557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É a mesma coisa que contador = contador + 1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`&lt;p&gt;O contador está com &lt;</w:t>
      </w:r>
      <w:proofErr w:type="spellStart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contador</w:t>
      </w:r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mark</w:t>
      </w:r>
      <w:proofErr w:type="spellEnd"/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 cliques.&lt;/p&gt;`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zerar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contador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0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3C3557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r w:rsidRPr="003C3557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null</w:t>
      </w:r>
      <w:proofErr w:type="spellEnd"/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3C3557" w:rsidRDefault="003C3557">
      <w:pPr>
        <w:ind w:right="0"/>
      </w:pPr>
      <w:r>
        <w:br w:type="page"/>
      </w:r>
    </w:p>
    <w:p w:rsid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3C3557" w:rsidRDefault="003C3557" w:rsidP="003C35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Style.css</w:t>
      </w:r>
    </w:p>
    <w:p w:rsid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@</w:t>
      </w:r>
      <w:proofErr w:type="spellStart"/>
      <w:r w:rsidRPr="003C3557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import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url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'https://fonts.googleapis.com/css?family=Pacifico&amp;display=swap'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3C355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h1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h2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h3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-family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'Pacifico'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cursive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font-weight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normal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;}</w:t>
      </w:r>
    </w:p>
    <w:p w:rsidR="003C3557" w:rsidRPr="003C3557" w:rsidRDefault="003C3557" w:rsidP="003C3557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3C3557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3C3557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3C3557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3C3557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F7692C" w:rsidRPr="00F7692C" w:rsidRDefault="00F7692C" w:rsidP="00F7692C"/>
    <w:sectPr w:rsidR="00F7692C" w:rsidRPr="00F7692C" w:rsidSect="00DD40BE">
      <w:headerReference w:type="default" r:id="rId14"/>
      <w:footerReference w:type="default" r:id="rId15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26CC" w:rsidRDefault="00E126CC" w:rsidP="001C66AD">
      <w:pPr>
        <w:spacing w:after="0" w:line="240" w:lineRule="auto"/>
      </w:pPr>
      <w:r>
        <w:separator/>
      </w:r>
    </w:p>
  </w:endnote>
  <w:endnote w:type="continuationSeparator" w:id="0">
    <w:p w:rsidR="00E126CC" w:rsidRDefault="00E126C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5A59BCD-AC1F-4565-BEFB-970CAAE56C47}"/>
    <w:embedBold r:id="rId2" w:fontKey="{99C45C53-CEC8-4785-9215-74D22E21737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4C95F92-8475-436B-BCDD-14124C1D5F37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5F9D9372-8082-43D2-A10C-43853CC8994E}"/>
    <w:embedBold r:id="rId5" w:fontKey="{EC214621-5062-4A30-AADE-C94690360F48}"/>
    <w:embedItalic r:id="rId6" w:fontKey="{540CF744-AD82-45D2-B3DF-F80FF957D8F1}"/>
    <w:embedBoldItalic r:id="rId7" w:fontKey="{59CBFC85-5D37-48BF-9FD1-E7CF03700960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F10CEA3-CAB2-44F7-B2A8-94D203A128B4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26CC" w:rsidRDefault="00E126CC" w:rsidP="001C66AD">
      <w:pPr>
        <w:spacing w:after="0" w:line="240" w:lineRule="auto"/>
      </w:pPr>
      <w:r>
        <w:separator/>
      </w:r>
    </w:p>
  </w:footnote>
  <w:footnote w:type="continuationSeparator" w:id="0">
    <w:p w:rsidR="00E126CC" w:rsidRDefault="00E126C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51B4B0A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557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C3557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26CC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DEFB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8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5</Pages>
  <Words>188</Words>
  <Characters>1017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2021-12-13T01:02:00Z</dcterms:created>
  <dcterms:modified xsi:type="dcterms:W3CDTF">2021-12-13T01:06:00Z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